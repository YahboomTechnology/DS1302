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e need to add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DS1302 file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,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as shown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the figure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below.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11715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36795" cy="366522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copy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this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file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into the libraries folder in the Ardunio installation path.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7325" cy="2397125"/>
            <wp:effectExtent l="0" t="0" r="952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30370" cy="3191510"/>
            <wp:effectExtent l="0" t="0" r="177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5.You need to add 【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Adafruit_GFX】 and 【Adafruit_SSD1306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】to here. </w:t>
      </w:r>
      <w:bookmarkStart w:id="1" w:name="OLE_LINK2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4485005" cy="3689350"/>
            <wp:effectExtent l="0" t="0" r="1079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center"/>
        <w:rPr>
          <w:rFonts w:hint="default"/>
        </w:rPr>
      </w:pPr>
    </w:p>
    <w:p>
      <w:pPr>
        <w:numPr>
          <w:ilvl w:val="0"/>
          <w:numId w:val="0"/>
        </w:numPr>
        <w:tabs>
          <w:tab w:val="left" w:pos="2734"/>
        </w:tabs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 addition is complete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words “Library added to your libraries.” will appear in the lower right corner of the Arduino IDE.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left" w:pos="2734"/>
        </w:tabs>
        <w:jc w:val="center"/>
      </w:pPr>
    </w:p>
    <w:p>
      <w:pPr>
        <w:numPr>
          <w:ilvl w:val="0"/>
          <w:numId w:val="0"/>
        </w:numPr>
        <w:tabs>
          <w:tab w:val="left" w:pos="2734"/>
        </w:tabs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54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 can see these library files on the 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IDE.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5268595" cy="5120640"/>
            <wp:effectExtent l="0" t="0" r="825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.After completing the above steps, you can compile and upload this code successfully 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bookmarkStart w:id="2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29105" cy="263525"/>
          <wp:effectExtent l="0" t="0" r="4445" b="3175"/>
          <wp:docPr id="7" name="图片 7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29105" cy="263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205467F"/>
    <w:rsid w:val="04DC69E0"/>
    <w:rsid w:val="05D57D83"/>
    <w:rsid w:val="05E37A49"/>
    <w:rsid w:val="06417EE9"/>
    <w:rsid w:val="067544C8"/>
    <w:rsid w:val="0B7137C9"/>
    <w:rsid w:val="0BB22593"/>
    <w:rsid w:val="0D0B5466"/>
    <w:rsid w:val="0D9F02D6"/>
    <w:rsid w:val="10146548"/>
    <w:rsid w:val="14E93E43"/>
    <w:rsid w:val="15066375"/>
    <w:rsid w:val="18DE46F2"/>
    <w:rsid w:val="1CB839BA"/>
    <w:rsid w:val="1D564FC1"/>
    <w:rsid w:val="23E47081"/>
    <w:rsid w:val="24476244"/>
    <w:rsid w:val="28284A35"/>
    <w:rsid w:val="29947EDF"/>
    <w:rsid w:val="2E3267CF"/>
    <w:rsid w:val="35D470BA"/>
    <w:rsid w:val="36156048"/>
    <w:rsid w:val="39F86A8B"/>
    <w:rsid w:val="407A3DFB"/>
    <w:rsid w:val="422A6B2E"/>
    <w:rsid w:val="475A44A7"/>
    <w:rsid w:val="47F8647D"/>
    <w:rsid w:val="4C655D3F"/>
    <w:rsid w:val="500A18BC"/>
    <w:rsid w:val="51822C4A"/>
    <w:rsid w:val="52570363"/>
    <w:rsid w:val="55310D69"/>
    <w:rsid w:val="56E1674D"/>
    <w:rsid w:val="58A712D0"/>
    <w:rsid w:val="608956B6"/>
    <w:rsid w:val="62394B0F"/>
    <w:rsid w:val="66885354"/>
    <w:rsid w:val="6D535020"/>
    <w:rsid w:val="6D8A3917"/>
    <w:rsid w:val="73670F7A"/>
    <w:rsid w:val="742E701F"/>
    <w:rsid w:val="758E4764"/>
    <w:rsid w:val="779B2DE8"/>
    <w:rsid w:val="7AD73BB3"/>
    <w:rsid w:val="7C7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2018-07-28T11:01:20Z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